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FD4A68" w:rsidRDefault="00E63410" w:rsidP="00EE6148">
      <w:pPr>
        <w:pStyle w:val="LabTitle"/>
        <w:rPr>
          <w:rStyle w:val="LabTitleInstVersred"/>
          <w:b/>
          <w:color w:val="auto"/>
        </w:rPr>
      </w:pPr>
      <w:r>
        <w:t>Travaux pratiques </w:t>
      </w:r>
      <w:r w:rsidR="00EE6148">
        <w:rPr>
          <w:rFonts w:hint="eastAsia"/>
          <w:lang w:eastAsia="zh-CN"/>
        </w:rPr>
        <w:t>-</w:t>
      </w:r>
      <w:r>
        <w:t xml:space="preserve"> Options régionales et linguistiques sous Windows 7 et Windows Vista </w:t>
      </w:r>
      <w:r>
        <w:rPr>
          <w:rStyle w:val="LabTitleInstVersred"/>
        </w:rPr>
        <w:t>(version de l</w:t>
      </w:r>
      <w:r w:rsidR="00265220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3C6BCA" w:rsidRDefault="00603C52" w:rsidP="0014219C">
      <w:pPr>
        <w:pStyle w:val="LabSection"/>
      </w:pPr>
      <w:r>
        <w:t>Introduction</w:t>
      </w:r>
    </w:p>
    <w:p w:rsidR="008C4307" w:rsidRDefault="00E63410" w:rsidP="00603C52">
      <w:pPr>
        <w:pStyle w:val="BodyTextL25"/>
      </w:pPr>
      <w:r>
        <w:t>Dans ces travaux pratiques, vous allez manipuler les paramètres régionaux et linguistiques sous Windows 7 et Windows Vista.</w:t>
      </w:r>
    </w:p>
    <w:p w:rsidR="00AE56C0" w:rsidRDefault="00603C52" w:rsidP="0009147A">
      <w:pPr>
        <w:pStyle w:val="LabSection"/>
      </w:pPr>
      <w:r>
        <w:t>Équipements recommandés</w:t>
      </w:r>
    </w:p>
    <w:p w:rsidR="00603C52" w:rsidRPr="00603C52" w:rsidRDefault="00E63410" w:rsidP="00603C52">
      <w:pPr>
        <w:pStyle w:val="Bulletlevel1"/>
      </w:pPr>
      <w:r>
        <w:t>Un ordinateur équipé de Windows 7 ou Windows Vista</w:t>
      </w:r>
    </w:p>
    <w:p w:rsidR="00E63410" w:rsidRDefault="00E63410" w:rsidP="00CB1877">
      <w:pPr>
        <w:pStyle w:val="StepHead"/>
      </w:pPr>
      <w:r>
        <w:t>Ouvrez les paramètres régionaux et linguistiques de votre PC.</w:t>
      </w:r>
    </w:p>
    <w:p w:rsidR="00E63410" w:rsidRDefault="00E63410" w:rsidP="00E63410">
      <w:pPr>
        <w:pStyle w:val="SubStepAlpha"/>
        <w:keepNext w:val="0"/>
      </w:pPr>
      <w:r>
        <w:t>Ouvrez une session sur l</w:t>
      </w:r>
      <w:r w:rsidR="00265220">
        <w:t>’</w:t>
      </w:r>
      <w:r>
        <w:t>ordinateur.</w:t>
      </w:r>
    </w:p>
    <w:p w:rsidR="00E63410" w:rsidRDefault="00E63410" w:rsidP="00E63410">
      <w:pPr>
        <w:pStyle w:val="SubStepAlpha"/>
      </w:pPr>
      <w:r>
        <w:t xml:space="preserve">Cliquez sur </w:t>
      </w:r>
      <w:r>
        <w:rPr>
          <w:b/>
        </w:rPr>
        <w:t>Panneau de configuration &gt; Région et langue</w:t>
      </w:r>
      <w:r>
        <w:t>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788" cy="3491023"/>
            <wp:effectExtent l="19050" t="0" r="3212" b="0"/>
            <wp:docPr id="76" name="Picture 76" descr="53211s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53211s1f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88" cy="349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E63410" w:rsidP="00E63410">
      <w:pPr>
        <w:pStyle w:val="SubStepAlpha"/>
      </w:pPr>
      <w:r>
        <w:lastRenderedPageBreak/>
        <w:t xml:space="preserve">La fenêtre </w:t>
      </w:r>
      <w:r>
        <w:rPr>
          <w:b/>
        </w:rPr>
        <w:t>Région et langue</w:t>
      </w:r>
      <w:r>
        <w:t xml:space="preserve"> s</w:t>
      </w:r>
      <w:r w:rsidR="00265220">
        <w:t>’</w:t>
      </w:r>
      <w:r>
        <w:t>affiche.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953773"/>
            <wp:effectExtent l="19050" t="0" r="0" b="0"/>
            <wp:docPr id="75" name="Picture 75" descr="1224s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1224s5b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9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E63410" w:rsidP="00B91734">
      <w:pPr>
        <w:keepNext/>
        <w:autoSpaceDE w:val="0"/>
        <w:autoSpaceDN w:val="0"/>
        <w:adjustRightInd w:val="0"/>
        <w:spacing w:before="0" w:after="0" w:line="240" w:lineRule="auto"/>
        <w:ind w:left="720"/>
        <w:rPr>
          <w:rFonts w:eastAsia="Times New Roman" w:cs="Arial"/>
          <w:color w:val="000000"/>
          <w:sz w:val="20"/>
          <w:szCs w:val="20"/>
        </w:rPr>
      </w:pPr>
      <w:r>
        <w:rPr>
          <w:color w:val="000000"/>
          <w:sz w:val="20"/>
        </w:rPr>
        <w:t>Quel format régional est actuellement utilisé ?</w:t>
      </w:r>
    </w:p>
    <w:p w:rsidR="00E63410" w:rsidRDefault="00E63410" w:rsidP="00DA5F43">
      <w:pPr>
        <w:pStyle w:val="BodyTextL50"/>
      </w:pPr>
      <w:r>
        <w:t>____________________________________________________________________________________</w:t>
      </w:r>
    </w:p>
    <w:p w:rsidR="00E63410" w:rsidRPr="00F87383" w:rsidRDefault="00E63410" w:rsidP="00E63410">
      <w:pPr>
        <w:pStyle w:val="BodyTextL50"/>
      </w:pPr>
      <w:r>
        <w:t>____________________________________________________________________________________</w:t>
      </w:r>
    </w:p>
    <w:p w:rsidR="00E63410" w:rsidRPr="00E63410" w:rsidRDefault="00E63410" w:rsidP="00E63410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6225F1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Français (France)</w:t>
      </w:r>
    </w:p>
    <w:p w:rsidR="00E63410" w:rsidRPr="00E63410" w:rsidRDefault="00E63410" w:rsidP="00E63410">
      <w:pPr>
        <w:pStyle w:val="SubStepAlpha"/>
      </w:pPr>
      <w:r>
        <w:lastRenderedPageBreak/>
        <w:t xml:space="preserve">Cliquez sur </w:t>
      </w:r>
      <w:r>
        <w:rPr>
          <w:b/>
        </w:rPr>
        <w:t>Paramètres supplémentaires</w:t>
      </w:r>
      <w:r>
        <w:t>.</w:t>
      </w:r>
      <w:r w:rsidR="006225F1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La fenêtre </w:t>
      </w:r>
      <w:r>
        <w:rPr>
          <w:b/>
          <w:color w:val="000000"/>
        </w:rPr>
        <w:t>Personnaliser le format</w:t>
      </w:r>
      <w:r>
        <w:rPr>
          <w:color w:val="000000"/>
        </w:rPr>
        <w:t xml:space="preserve"> s</w:t>
      </w:r>
      <w:r w:rsidR="00265220">
        <w:rPr>
          <w:color w:val="000000"/>
        </w:rPr>
        <w:t>’</w:t>
      </w:r>
      <w:r>
        <w:rPr>
          <w:color w:val="000000"/>
        </w:rPr>
        <w:t>affiche.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866744"/>
            <wp:effectExtent l="19050" t="0" r="0" b="0"/>
            <wp:docPr id="74" name="Picture 74" descr="1224s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1224s5c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6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E63410" w:rsidP="00B91734">
      <w:pPr>
        <w:pStyle w:val="BodyTextL50"/>
        <w:keepNext/>
      </w:pPr>
      <w:r>
        <w:t>Quels sont les onglets qui peuvent être personnalisés ?</w:t>
      </w:r>
    </w:p>
    <w:p w:rsidR="00E63410" w:rsidRPr="00F962AF" w:rsidRDefault="00E63410" w:rsidP="00E63410">
      <w:pPr>
        <w:pStyle w:val="BodyTextL50"/>
      </w:pPr>
      <w:r>
        <w:t>____________________________________________________________________________________</w:t>
      </w:r>
    </w:p>
    <w:p w:rsidR="00E63410" w:rsidRPr="000775FB" w:rsidRDefault="00E63410" w:rsidP="00E63410">
      <w:pPr>
        <w:pStyle w:val="BodyTextL50"/>
        <w:rPr>
          <w:rStyle w:val="AnswerGray"/>
        </w:rPr>
      </w:pPr>
      <w:r>
        <w:rPr>
          <w:rStyle w:val="AnswerGray"/>
        </w:rPr>
        <w:t>Nombres, symbole monétaire, Heure et Date.</w:t>
      </w:r>
    </w:p>
    <w:p w:rsidR="00E63410" w:rsidRPr="00F962AF" w:rsidRDefault="00E63410" w:rsidP="00E63410">
      <w:pPr>
        <w:pStyle w:val="SubStepAlpha"/>
      </w:pPr>
      <w:r>
        <w:lastRenderedPageBreak/>
        <w:t xml:space="preserve">Cliquez sur </w:t>
      </w:r>
      <w:r>
        <w:rPr>
          <w:b/>
        </w:rPr>
        <w:t>Annuler</w:t>
      </w:r>
      <w:r>
        <w:t>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953773"/>
            <wp:effectExtent l="19050" t="0" r="0" b="0"/>
            <wp:docPr id="73" name="Picture 73" descr="1224s5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1224s5d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9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Pr="00E63410" w:rsidRDefault="00E63410" w:rsidP="00E63410">
      <w:pPr>
        <w:pStyle w:val="SubStepAlpha"/>
      </w:pPr>
      <w:r>
        <w:t>Sélectionnez</w:t>
      </w:r>
      <w:r>
        <w:rPr>
          <w:b/>
        </w:rPr>
        <w:t xml:space="preserve"> Bélarusse - </w:t>
      </w:r>
      <w:proofErr w:type="spellStart"/>
      <w:r>
        <w:rPr>
          <w:b/>
        </w:rPr>
        <w:t>Bélarus</w:t>
      </w:r>
      <w:proofErr w:type="spellEnd"/>
      <w:r>
        <w:t xml:space="preserve"> à partir du menu déroulant </w:t>
      </w:r>
      <w:r>
        <w:rPr>
          <w:b/>
        </w:rPr>
        <w:t>Format</w:t>
      </w:r>
      <w:r>
        <w:t>.</w:t>
      </w:r>
      <w:r w:rsidR="006225F1">
        <w:rPr>
          <w:rFonts w:hint="eastAsia"/>
          <w:lang w:eastAsia="zh-CN"/>
        </w:rPr>
        <w:t xml:space="preserve"> </w:t>
      </w:r>
      <w:r>
        <w:t>Notez les changements survenus dans le contenu de la zone d</w:t>
      </w:r>
      <w:r w:rsidR="00265220">
        <w:t>’</w:t>
      </w:r>
      <w:r>
        <w:t>exemples de données affichées dans ce format.</w:t>
      </w:r>
    </w:p>
    <w:p w:rsidR="00E63410" w:rsidRPr="00E63410" w:rsidRDefault="00E63410" w:rsidP="00E63410">
      <w:pPr>
        <w:pStyle w:val="BodyTextL50"/>
      </w:pPr>
      <w:r>
        <w:rPr>
          <w:b/>
        </w:rPr>
        <w:t>Remarque</w:t>
      </w:r>
      <w:r>
        <w:t> : sous Windows Vista, sélectionnez</w:t>
      </w:r>
      <w:r>
        <w:rPr>
          <w:b/>
        </w:rPr>
        <w:t xml:space="preserve"> Bélarusse - </w:t>
      </w:r>
      <w:proofErr w:type="spellStart"/>
      <w:r>
        <w:rPr>
          <w:b/>
        </w:rPr>
        <w:t>Bélarus</w:t>
      </w:r>
      <w:proofErr w:type="spellEnd"/>
      <w:r>
        <w:t xml:space="preserve"> à partir du menu déroulant </w:t>
      </w:r>
      <w:r>
        <w:rPr>
          <w:b/>
        </w:rPr>
        <w:t>Format actuel</w:t>
      </w:r>
      <w:r>
        <w:t>.</w:t>
      </w:r>
    </w:p>
    <w:p w:rsidR="00E63410" w:rsidRPr="00E63410" w:rsidRDefault="00E63410" w:rsidP="00E63410">
      <w:pPr>
        <w:pStyle w:val="SubStepAlpha"/>
      </w:pPr>
      <w:r>
        <w:lastRenderedPageBreak/>
        <w:t xml:space="preserve">Sélectionnez le paramétrage initial à partir du menu déroulant </w:t>
      </w:r>
      <w:r>
        <w:rPr>
          <w:b/>
        </w:rPr>
        <w:t>Format</w:t>
      </w:r>
      <w:r>
        <w:t>.</w:t>
      </w:r>
      <w:r w:rsidR="006225F1">
        <w:rPr>
          <w:rFonts w:hint="eastAsia"/>
          <w:lang w:eastAsia="zh-CN"/>
        </w:rPr>
        <w:t xml:space="preserve"> </w:t>
      </w:r>
      <w:r>
        <w:t>Cliquez sur l</w:t>
      </w:r>
      <w:r w:rsidR="00265220">
        <w:t>’</w:t>
      </w:r>
      <w:r>
        <w:t xml:space="preserve">onglet </w:t>
      </w:r>
      <w:r>
        <w:rPr>
          <w:b/>
        </w:rPr>
        <w:t>Claviers et langues</w:t>
      </w:r>
      <w:r>
        <w:t xml:space="preserve">, puis sur le bouton </w:t>
      </w:r>
      <w:r>
        <w:rPr>
          <w:b/>
        </w:rPr>
        <w:t>Modifier les claviers</w:t>
      </w:r>
      <w:r>
        <w:t>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8999" cy="3953773"/>
            <wp:effectExtent l="19050" t="0" r="1" b="0"/>
            <wp:docPr id="1" name="Picture 1" descr="53211s1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53211s1f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99" cy="39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E63410" w:rsidP="00E63410">
      <w:pPr>
        <w:pStyle w:val="SubStepAlpha"/>
      </w:pPr>
      <w:r>
        <w:lastRenderedPageBreak/>
        <w:t xml:space="preserve">La fenêtre </w:t>
      </w:r>
      <w:r>
        <w:rPr>
          <w:b/>
        </w:rPr>
        <w:t>Services de texte et langues d</w:t>
      </w:r>
      <w:r w:rsidR="00265220">
        <w:rPr>
          <w:b/>
        </w:rPr>
        <w:t>’</w:t>
      </w:r>
      <w:r>
        <w:rPr>
          <w:b/>
        </w:rPr>
        <w:t>entrée</w:t>
      </w:r>
      <w:r>
        <w:t xml:space="preserve"> s</w:t>
      </w:r>
      <w:r w:rsidR="00265220">
        <w:t>’</w:t>
      </w:r>
      <w:r>
        <w:t>affiche.</w:t>
      </w:r>
      <w:r w:rsidR="006225F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</w:t>
      </w:r>
      <w:r>
        <w:t>.</w:t>
      </w:r>
    </w:p>
    <w:p w:rsidR="000F03A7" w:rsidRPr="00F962AF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906354"/>
            <wp:effectExtent l="19050" t="0" r="0" b="0"/>
            <wp:docPr id="71" name="Picture 71" descr="1224s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1224s5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90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0F03A7" w:rsidP="00E63410">
      <w:pPr>
        <w:pStyle w:val="SubStepAlpha"/>
      </w:pPr>
      <w:r>
        <w:t xml:space="preserve">La fenêtre </w:t>
      </w:r>
      <w:r>
        <w:rPr>
          <w:b/>
        </w:rPr>
        <w:t>Ajouter une langue d</w:t>
      </w:r>
      <w:r w:rsidR="00265220">
        <w:rPr>
          <w:b/>
        </w:rPr>
        <w:t>’</w:t>
      </w:r>
      <w:r>
        <w:rPr>
          <w:b/>
        </w:rPr>
        <w:t>entrée</w:t>
      </w:r>
      <w:r>
        <w:t xml:space="preserve"> s</w:t>
      </w:r>
      <w:r w:rsidR="00265220">
        <w:t>’</w:t>
      </w:r>
      <w:r>
        <w:t>affiche.</w:t>
      </w:r>
      <w:r w:rsidR="006225F1">
        <w:rPr>
          <w:rFonts w:hint="eastAsia"/>
          <w:lang w:eastAsia="zh-CN"/>
        </w:rPr>
        <w:t xml:space="preserve"> </w:t>
      </w:r>
      <w:r>
        <w:t xml:space="preserve">Faites défiler la liste des options, puis cliquez sur </w:t>
      </w:r>
      <w:r>
        <w:rPr>
          <w:b/>
        </w:rPr>
        <w:t xml:space="preserve">Bélarusse - </w:t>
      </w:r>
      <w:proofErr w:type="spellStart"/>
      <w:r>
        <w:rPr>
          <w:b/>
        </w:rPr>
        <w:t>Bélarus</w:t>
      </w:r>
      <w:proofErr w:type="spellEnd"/>
      <w:r>
        <w:rPr>
          <w:b/>
        </w:rPr>
        <w:t xml:space="preserve"> &gt; Clavier</w:t>
      </w:r>
      <w:r>
        <w:t>.</w:t>
      </w:r>
      <w:r w:rsidR="006225F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Anglais (États-Unis)</w:t>
      </w:r>
      <w:r>
        <w:t xml:space="preserve">, puis sur </w:t>
      </w:r>
      <w:r>
        <w:rPr>
          <w:b/>
        </w:rPr>
        <w:t>OK</w:t>
      </w:r>
      <w:r>
        <w:t>.</w:t>
      </w:r>
    </w:p>
    <w:p w:rsidR="000F03A7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174086"/>
            <wp:effectExtent l="19050" t="0" r="0" b="0"/>
            <wp:docPr id="70" name="Picture 70" descr="1224s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1224s5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7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Pr="000F03A7" w:rsidRDefault="000F03A7" w:rsidP="000F03A7">
      <w:pPr>
        <w:pStyle w:val="SubStepAlpha"/>
      </w:pPr>
      <w:r>
        <w:lastRenderedPageBreak/>
        <w:t xml:space="preserve">Dans la fenêtre </w:t>
      </w:r>
      <w:r>
        <w:rPr>
          <w:b/>
        </w:rPr>
        <w:t>Services de texte et langues d</w:t>
      </w:r>
      <w:r w:rsidR="00265220">
        <w:rPr>
          <w:b/>
        </w:rPr>
        <w:t>’</w:t>
      </w:r>
      <w:r>
        <w:rPr>
          <w:b/>
        </w:rPr>
        <w:t>entrée</w:t>
      </w:r>
      <w:r>
        <w:t xml:space="preserve">, cliquez sur </w:t>
      </w:r>
      <w:r>
        <w:rPr>
          <w:b/>
        </w:rPr>
        <w:t>Appliquer</w:t>
      </w:r>
      <w:r>
        <w:t xml:space="preserve"> pour accepter les modifications.</w:t>
      </w:r>
    </w:p>
    <w:p w:rsidR="000F03A7" w:rsidRDefault="000F03A7" w:rsidP="000F03A7">
      <w:pPr>
        <w:pStyle w:val="Visual"/>
      </w:pPr>
      <w:r>
        <w:rPr>
          <w:rFonts w:eastAsia="Times New Roman" w:cs="Arial"/>
          <w:noProof/>
          <w:color w:val="000000"/>
          <w:sz w:val="20"/>
          <w:szCs w:val="20"/>
          <w:lang w:val="en-US" w:eastAsia="zh-CN" w:bidi="ar-SA"/>
        </w:rPr>
        <w:drawing>
          <wp:inline distT="0" distB="0" distL="0" distR="0">
            <wp:extent cx="3424338" cy="3901045"/>
            <wp:effectExtent l="19050" t="0" r="4662" b="0"/>
            <wp:docPr id="69" name="Picture 69" descr="1224s5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1224s5h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338" cy="390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Default="000F03A7" w:rsidP="00B91734">
      <w:pPr>
        <w:pStyle w:val="BodyTextL50"/>
        <w:keepNext/>
      </w:pPr>
      <w:r>
        <w:t>Quelle est la langue d</w:t>
      </w:r>
      <w:r w:rsidR="00265220">
        <w:t>’</w:t>
      </w:r>
      <w:r>
        <w:t>entrée par défaut ?</w:t>
      </w:r>
    </w:p>
    <w:p w:rsidR="000F03A7" w:rsidRPr="00F962AF" w:rsidRDefault="000F03A7" w:rsidP="000F03A7">
      <w:pPr>
        <w:pStyle w:val="BodyTextL50"/>
      </w:pPr>
      <w:r>
        <w:t>____________________________________________________________________________________</w:t>
      </w:r>
    </w:p>
    <w:p w:rsidR="000F03A7" w:rsidRPr="000775FB" w:rsidRDefault="000F03A7" w:rsidP="000F03A7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6225F1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Français (France) - FR</w:t>
      </w:r>
    </w:p>
    <w:p w:rsidR="000F03A7" w:rsidRPr="00F962AF" w:rsidRDefault="000F03A7" w:rsidP="000F03A7">
      <w:pPr>
        <w:pStyle w:val="SubStepAlpha"/>
        <w:keepNext w:val="0"/>
      </w:pPr>
      <w:r>
        <w:t>Fermez toutes les fenêtres ouvertes.</w:t>
      </w:r>
    </w:p>
    <w:p w:rsidR="000F03A7" w:rsidRPr="00F87383" w:rsidRDefault="000F03A7" w:rsidP="000F03A7">
      <w:pPr>
        <w:pStyle w:val="StepHead"/>
      </w:pPr>
      <w:r>
        <w:t>Affichez la barre de langue dans la barre des tâches.</w:t>
      </w:r>
    </w:p>
    <w:p w:rsidR="000F03A7" w:rsidRPr="00F962AF" w:rsidRDefault="000F03A7" w:rsidP="000F03A7">
      <w:pPr>
        <w:pStyle w:val="SubStepAlpha"/>
        <w:keepNext w:val="0"/>
      </w:pPr>
      <w:r>
        <w:t xml:space="preserve">Cliquez avec le bouton droit sur la </w:t>
      </w:r>
      <w:r>
        <w:rPr>
          <w:b/>
        </w:rPr>
        <w:t>barre des tâches</w:t>
      </w:r>
      <w:r>
        <w:t>.</w:t>
      </w:r>
    </w:p>
    <w:p w:rsidR="000F03A7" w:rsidRPr="00F962AF" w:rsidRDefault="000F03A7" w:rsidP="000F03A7">
      <w:pPr>
        <w:pStyle w:val="SubStepAlpha"/>
      </w:pPr>
      <w:r>
        <w:t xml:space="preserve">Sélectionnez </w:t>
      </w:r>
      <w:r>
        <w:rPr>
          <w:b/>
        </w:rPr>
        <w:t>Barre d</w:t>
      </w:r>
      <w:r w:rsidR="00265220">
        <w:rPr>
          <w:b/>
        </w:rPr>
        <w:t>’</w:t>
      </w:r>
      <w:r>
        <w:rPr>
          <w:b/>
        </w:rPr>
        <w:t>outils &gt; Barre de langue</w:t>
      </w:r>
      <w:r>
        <w:t xml:space="preserve"> afin de vérifier que cette dernière s</w:t>
      </w:r>
      <w:r w:rsidR="00265220">
        <w:t>’</w:t>
      </w:r>
      <w:r>
        <w:t>affiche dans la barre des tâches.</w:t>
      </w:r>
    </w:p>
    <w:p w:rsidR="000F03A7" w:rsidRPr="00F87383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1458170"/>
            <wp:effectExtent l="19050" t="0" r="0" b="0"/>
            <wp:docPr id="68" name="Picture 68" descr="1224s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1224s6a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Pr="00F962AF" w:rsidRDefault="000F03A7" w:rsidP="000F03A7">
      <w:pPr>
        <w:pStyle w:val="SubStepAlpha"/>
      </w:pPr>
      <w:r>
        <w:lastRenderedPageBreak/>
        <w:t xml:space="preserve">Cliquez avec le bouton droit sur la </w:t>
      </w:r>
      <w:r>
        <w:rPr>
          <w:b/>
        </w:rPr>
        <w:t>barre de langue</w:t>
      </w:r>
      <w:r>
        <w:t xml:space="preserve"> dans la barre des tâches.</w:t>
      </w:r>
      <w:r w:rsidR="006225F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Paramètres</w:t>
      </w:r>
      <w:r>
        <w:t>.</w:t>
      </w:r>
    </w:p>
    <w:p w:rsidR="000F03A7" w:rsidRPr="00F87383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86000" cy="1222374"/>
            <wp:effectExtent l="19050" t="0" r="0" b="0"/>
            <wp:docPr id="67" name="Picture 67" descr="1224s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1224s6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2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Pr="00F962AF" w:rsidRDefault="000F03A7" w:rsidP="000F03A7">
      <w:pPr>
        <w:pStyle w:val="SubStepAlpha"/>
      </w:pPr>
      <w:r>
        <w:t xml:space="preserve">La fenêtre </w:t>
      </w:r>
      <w:r>
        <w:rPr>
          <w:b/>
        </w:rPr>
        <w:t>Services de texte et langues d</w:t>
      </w:r>
      <w:r w:rsidR="00265220">
        <w:rPr>
          <w:b/>
        </w:rPr>
        <w:t>’</w:t>
      </w:r>
      <w:r>
        <w:rPr>
          <w:b/>
        </w:rPr>
        <w:t>entrée</w:t>
      </w:r>
      <w:r>
        <w:t xml:space="preserve"> s</w:t>
      </w:r>
      <w:r w:rsidR="00265220">
        <w:t>’</w:t>
      </w:r>
      <w:r>
        <w:t>affiche.</w:t>
      </w:r>
      <w:r w:rsidR="006225F1">
        <w:rPr>
          <w:rFonts w:hint="eastAsia"/>
          <w:lang w:eastAsia="zh-CN"/>
        </w:rPr>
        <w:t xml:space="preserve"> </w:t>
      </w:r>
      <w:r>
        <w:t>Sélectionnez le clavier qui vient d</w:t>
      </w:r>
      <w:r w:rsidR="00265220">
        <w:t>’</w:t>
      </w:r>
      <w:r>
        <w:t>être ajouté.</w:t>
      </w:r>
      <w:r w:rsidR="006225F1">
        <w:rPr>
          <w:rFonts w:hint="eastAsia"/>
          <w:lang w:eastAsia="zh-CN"/>
        </w:rPr>
        <w:t xml:space="preserve"> </w:t>
      </w:r>
      <w:r>
        <w:t xml:space="preserve">Bengali (Bangladesh), puis cliquez sur </w:t>
      </w:r>
      <w:r>
        <w:rPr>
          <w:b/>
        </w:rPr>
        <w:t>Supprimer &gt; OK</w:t>
      </w:r>
      <w:r>
        <w:t>.</w:t>
      </w:r>
    </w:p>
    <w:p w:rsidR="000F03A7" w:rsidRPr="00F87383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5929" cy="3902857"/>
            <wp:effectExtent l="19050" t="0" r="3071" b="0"/>
            <wp:docPr id="66" name="Picture 66" descr="1224s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1224s6c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29" cy="39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Pr="00F962AF" w:rsidRDefault="000F03A7" w:rsidP="000F03A7">
      <w:pPr>
        <w:pStyle w:val="SubStepAlpha"/>
        <w:keepNext w:val="0"/>
      </w:pPr>
      <w:r>
        <w:t>Fermez toutes les fenêtres ouvertes.</w:t>
      </w:r>
    </w:p>
    <w:sectPr w:rsidR="000F03A7" w:rsidRPr="00F962AF" w:rsidSect="008C4307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52EC" w:rsidRDefault="002252EC" w:rsidP="0090659A">
      <w:pPr>
        <w:spacing w:after="0" w:line="240" w:lineRule="auto"/>
      </w:pPr>
      <w:r>
        <w:separator/>
      </w:r>
    </w:p>
    <w:p w:rsidR="002252EC" w:rsidRDefault="002252EC"/>
    <w:p w:rsidR="002252EC" w:rsidRDefault="002252EC"/>
    <w:p w:rsidR="002252EC" w:rsidRDefault="002252EC"/>
    <w:p w:rsidR="002252EC" w:rsidRDefault="002252EC"/>
    <w:p w:rsidR="002252EC" w:rsidRDefault="002252EC"/>
  </w:endnote>
  <w:endnote w:type="continuationSeparator" w:id="0">
    <w:p w:rsidR="002252EC" w:rsidRDefault="002252EC" w:rsidP="0090659A">
      <w:pPr>
        <w:spacing w:after="0" w:line="240" w:lineRule="auto"/>
      </w:pPr>
      <w:r>
        <w:continuationSeparator/>
      </w:r>
    </w:p>
    <w:p w:rsidR="002252EC" w:rsidRDefault="002252EC"/>
    <w:p w:rsidR="002252EC" w:rsidRDefault="002252EC"/>
    <w:p w:rsidR="002252EC" w:rsidRDefault="002252EC"/>
    <w:p w:rsidR="002252EC" w:rsidRDefault="002252EC"/>
    <w:p w:rsidR="002252EC" w:rsidRDefault="002252E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Pr="00231DCA" w:rsidRDefault="00926CB2" w:rsidP="00231DCA">
    <w:pPr>
      <w:pStyle w:val="Footer"/>
      <w:rPr>
        <w:szCs w:val="16"/>
      </w:rPr>
    </w:pPr>
    <w:r>
      <w:t xml:space="preserve">© </w:t>
    </w:r>
    <w:r w:rsidR="00B32249">
      <w:fldChar w:fldCharType="begin"/>
    </w:r>
    <w:r w:rsidR="00603C52">
      <w:instrText xml:space="preserve"> DATE  \@ "yyyy"  \* MERGEFORMAT </w:instrText>
    </w:r>
    <w:r w:rsidR="00B32249">
      <w:fldChar w:fldCharType="separate"/>
    </w:r>
    <w:r w:rsidR="00EE6148">
      <w:rPr>
        <w:noProof/>
      </w:rPr>
      <w:t>2016</w:t>
    </w:r>
    <w:r w:rsidR="00B32249">
      <w:fldChar w:fldCharType="end"/>
    </w:r>
    <w:r>
      <w:t xml:space="preserve"> Cisco et/ou ses filiales.</w:t>
    </w:r>
    <w:r w:rsidR="00424112">
      <w:t xml:space="preserve"> </w:t>
    </w:r>
    <w:r>
      <w:t>Tous droits réservés.</w:t>
    </w:r>
    <w:r w:rsidR="00424112">
      <w:t xml:space="preserve"> </w:t>
    </w:r>
    <w:r>
      <w:t>Ceci est un document public de Cisco.</w:t>
    </w:r>
    <w:r w:rsidR="00424112">
      <w:tab/>
    </w:r>
    <w:r>
      <w:t xml:space="preserve">Page </w:t>
    </w:r>
    <w:r w:rsidR="00B3224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32249" w:rsidRPr="0090659A">
      <w:rPr>
        <w:b/>
        <w:szCs w:val="16"/>
      </w:rPr>
      <w:fldChar w:fldCharType="separate"/>
    </w:r>
    <w:r w:rsidR="00EE6148">
      <w:rPr>
        <w:b/>
        <w:noProof/>
        <w:szCs w:val="16"/>
      </w:rPr>
      <w:t>2</w:t>
    </w:r>
    <w:r w:rsidR="00B32249" w:rsidRPr="0090659A">
      <w:rPr>
        <w:b/>
        <w:szCs w:val="16"/>
      </w:rPr>
      <w:fldChar w:fldCharType="end"/>
    </w:r>
    <w:r>
      <w:t xml:space="preserve"> sur </w:t>
    </w:r>
    <w:r w:rsidR="00B3224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32249" w:rsidRPr="0090659A">
      <w:rPr>
        <w:b/>
        <w:szCs w:val="16"/>
      </w:rPr>
      <w:fldChar w:fldCharType="separate"/>
    </w:r>
    <w:r w:rsidR="00EE6148">
      <w:rPr>
        <w:b/>
        <w:noProof/>
        <w:szCs w:val="16"/>
      </w:rPr>
      <w:t>8</w:t>
    </w:r>
    <w:r w:rsidR="00B32249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Pr="008402F2" w:rsidRDefault="00926CB2" w:rsidP="008402F2">
    <w:pPr>
      <w:pStyle w:val="Footer"/>
      <w:rPr>
        <w:szCs w:val="16"/>
      </w:rPr>
    </w:pPr>
    <w:r>
      <w:t xml:space="preserve">© </w:t>
    </w:r>
    <w:r w:rsidR="00B32249">
      <w:fldChar w:fldCharType="begin"/>
    </w:r>
    <w:r w:rsidR="00603C52">
      <w:instrText xml:space="preserve"> DATE  \@ "yyyy"  \* MERGEFORMAT </w:instrText>
    </w:r>
    <w:r w:rsidR="00B32249">
      <w:fldChar w:fldCharType="separate"/>
    </w:r>
    <w:r w:rsidR="00EE6148">
      <w:rPr>
        <w:noProof/>
      </w:rPr>
      <w:t>2016</w:t>
    </w:r>
    <w:r w:rsidR="00B32249">
      <w:fldChar w:fldCharType="end"/>
    </w:r>
    <w:r>
      <w:t xml:space="preserve"> Cisco et/ou ses filiales.</w:t>
    </w:r>
    <w:r w:rsidR="00424112">
      <w:t xml:space="preserve"> </w:t>
    </w:r>
    <w:r>
      <w:t>Tous droits réservés.</w:t>
    </w:r>
    <w:r w:rsidR="00424112">
      <w:t xml:space="preserve"> </w:t>
    </w:r>
    <w:r>
      <w:t>Ceci est un document public de Cisco.</w:t>
    </w:r>
    <w:r w:rsidR="00424112">
      <w:tab/>
    </w:r>
    <w:r>
      <w:t xml:space="preserve">Page </w:t>
    </w:r>
    <w:r w:rsidR="00B3224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32249" w:rsidRPr="0090659A">
      <w:rPr>
        <w:b/>
        <w:szCs w:val="16"/>
      </w:rPr>
      <w:fldChar w:fldCharType="separate"/>
    </w:r>
    <w:r w:rsidR="00EE6148">
      <w:rPr>
        <w:b/>
        <w:noProof/>
        <w:szCs w:val="16"/>
      </w:rPr>
      <w:t>1</w:t>
    </w:r>
    <w:r w:rsidR="00B32249" w:rsidRPr="0090659A">
      <w:rPr>
        <w:b/>
        <w:szCs w:val="16"/>
      </w:rPr>
      <w:fldChar w:fldCharType="end"/>
    </w:r>
    <w:r>
      <w:t xml:space="preserve"> sur </w:t>
    </w:r>
    <w:r w:rsidR="00B3224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32249" w:rsidRPr="0090659A">
      <w:rPr>
        <w:b/>
        <w:szCs w:val="16"/>
      </w:rPr>
      <w:fldChar w:fldCharType="separate"/>
    </w:r>
    <w:r w:rsidR="00EE6148">
      <w:rPr>
        <w:b/>
        <w:noProof/>
        <w:szCs w:val="16"/>
      </w:rPr>
      <w:t>8</w:t>
    </w:r>
    <w:r w:rsidR="00B32249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52EC" w:rsidRDefault="002252EC" w:rsidP="0090659A">
      <w:pPr>
        <w:spacing w:after="0" w:line="240" w:lineRule="auto"/>
      </w:pPr>
      <w:r>
        <w:separator/>
      </w:r>
    </w:p>
    <w:p w:rsidR="002252EC" w:rsidRDefault="002252EC"/>
    <w:p w:rsidR="002252EC" w:rsidRDefault="002252EC"/>
    <w:p w:rsidR="002252EC" w:rsidRDefault="002252EC"/>
    <w:p w:rsidR="002252EC" w:rsidRDefault="002252EC"/>
    <w:p w:rsidR="002252EC" w:rsidRDefault="002252EC"/>
  </w:footnote>
  <w:footnote w:type="continuationSeparator" w:id="0">
    <w:p w:rsidR="002252EC" w:rsidRDefault="002252EC" w:rsidP="0090659A">
      <w:pPr>
        <w:spacing w:after="0" w:line="240" w:lineRule="auto"/>
      </w:pPr>
      <w:r>
        <w:continuationSeparator/>
      </w:r>
    </w:p>
    <w:p w:rsidR="002252EC" w:rsidRDefault="002252EC"/>
    <w:p w:rsidR="002252EC" w:rsidRDefault="002252EC"/>
    <w:p w:rsidR="002252EC" w:rsidRDefault="002252EC"/>
    <w:p w:rsidR="002252EC" w:rsidRDefault="002252EC"/>
    <w:p w:rsidR="002252EC" w:rsidRDefault="002252E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Default="00E63410" w:rsidP="00EE6148">
    <w:pPr>
      <w:pStyle w:val="PageHead"/>
    </w:pPr>
    <w:r>
      <w:t>Travaux pratiques </w:t>
    </w:r>
    <w:r w:rsidR="00EE6148">
      <w:rPr>
        <w:rFonts w:hint="eastAsia"/>
        <w:lang w:eastAsia="zh-CN"/>
      </w:rPr>
      <w:t>-</w:t>
    </w:r>
    <w:r>
      <w:t xml:space="preserve"> Options Région et langue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Default="00603C52">
    <w:r>
      <w:rPr>
        <w:noProof/>
        <w:lang w:val="en-US" w:eastAsia="zh-CN"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926CB2" w:rsidRDefault="00926CB2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F98C0102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65541422"/>
    <w:multiLevelType w:val="multilevel"/>
    <w:tmpl w:val="97EE09BA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Étape %3 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3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5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E63410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67A67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6E6E"/>
    <w:rsid w:val="000D55B4"/>
    <w:rsid w:val="000E65F0"/>
    <w:rsid w:val="000F03A7"/>
    <w:rsid w:val="000F072C"/>
    <w:rsid w:val="000F6743"/>
    <w:rsid w:val="001006C2"/>
    <w:rsid w:val="00101BE8"/>
    <w:rsid w:val="00103D36"/>
    <w:rsid w:val="00107B2B"/>
    <w:rsid w:val="00112AC5"/>
    <w:rsid w:val="001133DD"/>
    <w:rsid w:val="00120CBE"/>
    <w:rsid w:val="00121BAE"/>
    <w:rsid w:val="001261C4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2EC"/>
    <w:rsid w:val="00225E37"/>
    <w:rsid w:val="00231DCA"/>
    <w:rsid w:val="00242E3A"/>
    <w:rsid w:val="002506CF"/>
    <w:rsid w:val="0025107F"/>
    <w:rsid w:val="00260CD4"/>
    <w:rsid w:val="002639D8"/>
    <w:rsid w:val="00265220"/>
    <w:rsid w:val="00265F77"/>
    <w:rsid w:val="00266C83"/>
    <w:rsid w:val="002768DC"/>
    <w:rsid w:val="00294C8F"/>
    <w:rsid w:val="002A6C56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33D8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12209"/>
    <w:rsid w:val="004131B0"/>
    <w:rsid w:val="00416C42"/>
    <w:rsid w:val="00422476"/>
    <w:rsid w:val="0042385C"/>
    <w:rsid w:val="00424112"/>
    <w:rsid w:val="00431654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07E7"/>
    <w:rsid w:val="004D3339"/>
    <w:rsid w:val="004D353F"/>
    <w:rsid w:val="004D36D7"/>
    <w:rsid w:val="004D682B"/>
    <w:rsid w:val="004E6152"/>
    <w:rsid w:val="004F344A"/>
    <w:rsid w:val="00504ED4"/>
    <w:rsid w:val="00510639"/>
    <w:rsid w:val="00516142"/>
    <w:rsid w:val="00520027"/>
    <w:rsid w:val="0052093C"/>
    <w:rsid w:val="00521B31"/>
    <w:rsid w:val="00522469"/>
    <w:rsid w:val="0052400A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03C52"/>
    <w:rsid w:val="006131CE"/>
    <w:rsid w:val="0061336B"/>
    <w:rsid w:val="00617D6E"/>
    <w:rsid w:val="006225F1"/>
    <w:rsid w:val="00622D61"/>
    <w:rsid w:val="00624198"/>
    <w:rsid w:val="00636C28"/>
    <w:rsid w:val="006428E5"/>
    <w:rsid w:val="00644958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4B52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5FEC"/>
    <w:rsid w:val="0071147A"/>
    <w:rsid w:val="0071185D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3DDA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3A60"/>
    <w:rsid w:val="007F3D0B"/>
    <w:rsid w:val="007F7C94"/>
    <w:rsid w:val="00802FFA"/>
    <w:rsid w:val="00810E4B"/>
    <w:rsid w:val="00814BAA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0BF0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63E34"/>
    <w:rsid w:val="00964DFA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42B9"/>
    <w:rsid w:val="009E4E17"/>
    <w:rsid w:val="009F4C2E"/>
    <w:rsid w:val="00A014A3"/>
    <w:rsid w:val="00A027CC"/>
    <w:rsid w:val="00A0412D"/>
    <w:rsid w:val="00A21211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9617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2496B"/>
    <w:rsid w:val="00B27499"/>
    <w:rsid w:val="00B3010D"/>
    <w:rsid w:val="00B306F7"/>
    <w:rsid w:val="00B32249"/>
    <w:rsid w:val="00B35151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1734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7423"/>
    <w:rsid w:val="00BC7CAC"/>
    <w:rsid w:val="00BD2869"/>
    <w:rsid w:val="00BD6D76"/>
    <w:rsid w:val="00BE1AAB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718B"/>
    <w:rsid w:val="00C872E4"/>
    <w:rsid w:val="00C90311"/>
    <w:rsid w:val="00C91C26"/>
    <w:rsid w:val="00CA73D5"/>
    <w:rsid w:val="00CB1877"/>
    <w:rsid w:val="00CB5068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83685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5F43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D5867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3410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6C33"/>
    <w:rsid w:val="00ED6019"/>
    <w:rsid w:val="00ED7830"/>
    <w:rsid w:val="00EE3909"/>
    <w:rsid w:val="00EE6148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0F9B"/>
    <w:rsid w:val="00F2229D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75F76"/>
    <w:rsid w:val="00F8036D"/>
    <w:rsid w:val="00F809DC"/>
    <w:rsid w:val="00F86EB0"/>
    <w:rsid w:val="00FA3811"/>
    <w:rsid w:val="00FA3B9F"/>
    <w:rsid w:val="00FA3F06"/>
    <w:rsid w:val="00FA4A26"/>
    <w:rsid w:val="00FA7084"/>
    <w:rsid w:val="00FA7799"/>
    <w:rsid w:val="00FA7BEF"/>
    <w:rsid w:val="00FB1105"/>
    <w:rsid w:val="00FB1929"/>
    <w:rsid w:val="00FB5FD9"/>
    <w:rsid w:val="00FC6027"/>
    <w:rsid w:val="00FD33AB"/>
    <w:rsid w:val="00FD4724"/>
    <w:rsid w:val="00FD4A68"/>
    <w:rsid w:val="00FD68ED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603C52"/>
    <w:pPr>
      <w:keepLines w:val="0"/>
      <w:widowControl w:val="0"/>
      <w:numPr>
        <w:numId w:val="3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16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1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E63410"/>
    <w:pPr>
      <w:keepNext/>
      <w:numPr>
        <w:ilvl w:val="3"/>
        <w:numId w:val="1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fr-FR" w:eastAsia="fr-FR" w:bidi="fr-FR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numbering" w:customStyle="1" w:styleId="PartStepSubStepList1">
    <w:name w:val="Part_Step_SubStep_List1"/>
    <w:basedOn w:val="NoList"/>
    <w:uiPriority w:val="99"/>
    <w:rsid w:val="000F03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Documents\Unicon\Curriculum_Templates\ITE_Lab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56BA00-267D-4020-A12F-A82808AD2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ITE_Lab_Template.dotx</Template>
  <TotalTime>5</TotalTime>
  <Pages>8</Pages>
  <Words>328</Words>
  <Characters>2326</Characters>
  <Application>Microsoft Office Word</Application>
  <DocSecurity>0</DocSecurity>
  <Lines>40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Introduction</vt:lpstr>
      <vt:lpstr>    Recommended Equipment</vt:lpstr>
      <vt:lpstr>    Open with the Region and Language settings on your PC.</vt:lpstr>
      <vt:lpstr>    Set the Language bar to appear on the Taskbar.</vt:lpstr>
    </vt:vector>
  </TitlesOfParts>
  <Company>Microsoft</Company>
  <LinksUpToDate>false</LinksUpToDate>
  <CharactersWithSpaces>2625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yuhang</cp:lastModifiedBy>
  <cp:revision>8</cp:revision>
  <dcterms:created xsi:type="dcterms:W3CDTF">2015-11-09T21:40:00Z</dcterms:created>
  <dcterms:modified xsi:type="dcterms:W3CDTF">2016-06-23T06:53:00Z</dcterms:modified>
</cp:coreProperties>
</file>