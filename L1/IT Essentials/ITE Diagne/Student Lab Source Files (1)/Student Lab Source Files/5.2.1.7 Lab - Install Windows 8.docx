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603C52" w:rsidP="00FE0DF1">
      <w:pPr>
        <w:pStyle w:val="LabTitle"/>
        <w:rPr>
          <w:rStyle w:val="LabTitleInstVersred"/>
          <w:b/>
          <w:color w:val="auto"/>
        </w:rPr>
      </w:pPr>
      <w:r>
        <w:t xml:space="preserve">Travaux pratiques - Installation de Windows 8 </w:t>
      </w:r>
    </w:p>
    <w:p w:rsidR="003C6BCA" w:rsidRDefault="00603C52" w:rsidP="0014219C">
      <w:pPr>
        <w:pStyle w:val="LabSection"/>
      </w:pPr>
      <w:r>
        <w:t>Introduction</w:t>
      </w:r>
    </w:p>
    <w:p w:rsidR="008C4307" w:rsidRDefault="00A05743" w:rsidP="00603C52">
      <w:pPr>
        <w:pStyle w:val="BodyTextL25"/>
      </w:pPr>
      <w:r>
        <w:t>Au cours de ces travaux pratiques, vous allez installer Windows 8.1 et 8.0.</w:t>
      </w:r>
    </w:p>
    <w:p w:rsidR="00AE56C0" w:rsidRDefault="00603C52" w:rsidP="0009147A">
      <w:pPr>
        <w:pStyle w:val="LabSection"/>
      </w:pPr>
      <w:r>
        <w:t>Équipements recommandés</w:t>
      </w:r>
    </w:p>
    <w:p w:rsidR="00A05743" w:rsidRDefault="00A05743" w:rsidP="00A05743">
      <w:pPr>
        <w:pStyle w:val="Bulletlevel1"/>
      </w:pPr>
      <w:r>
        <w:t>Un ordinateur équipé d</w:t>
      </w:r>
      <w:r w:rsidR="0099160E">
        <w:t>’</w:t>
      </w:r>
      <w:r>
        <w:t>un disque dur vierge</w:t>
      </w:r>
    </w:p>
    <w:p w:rsidR="00603C52" w:rsidRDefault="00A05743" w:rsidP="00A05743">
      <w:pPr>
        <w:pStyle w:val="Bulletlevel1"/>
      </w:pPr>
      <w:r>
        <w:t>Un DVD d</w:t>
      </w:r>
      <w:r w:rsidR="0099160E">
        <w:t>’</w:t>
      </w:r>
      <w:r>
        <w:t>installation de Windows 8.1 et 8.0 ou un lecteur Flash USB</w:t>
      </w:r>
    </w:p>
    <w:p w:rsidR="00A05743" w:rsidRDefault="00A05743" w:rsidP="00366196">
      <w:pPr>
        <w:pStyle w:val="StepHead"/>
      </w:pPr>
      <w:r>
        <w:t>Démarrage du support d</w:t>
      </w:r>
      <w:r w:rsidR="0099160E">
        <w:t>’</w:t>
      </w:r>
      <w:r>
        <w:t>installation</w:t>
      </w:r>
    </w:p>
    <w:p w:rsidR="00A05743" w:rsidRPr="00A05743" w:rsidRDefault="00A05743" w:rsidP="00A05743">
      <w:pPr>
        <w:pStyle w:val="SubStepAlpha"/>
        <w:rPr>
          <w:sz w:val="24"/>
          <w:szCs w:val="26"/>
        </w:rPr>
      </w:pPr>
      <w:r>
        <w:t>Insérez le DVD d</w:t>
      </w:r>
      <w:r w:rsidR="0099160E">
        <w:t>’</w:t>
      </w:r>
      <w:r>
        <w:t>installation de Windows 8 dans le lecteur de DVD ou branchez le lecteur flash USB dans un port USB.</w:t>
      </w:r>
    </w:p>
    <w:p w:rsidR="00231DCA" w:rsidRDefault="00A05743" w:rsidP="00A05743">
      <w:pPr>
        <w:pStyle w:val="SubStepAlpha"/>
      </w:pPr>
      <w:r>
        <w:t>Au démarrage du système, attendez l</w:t>
      </w:r>
      <w:r w:rsidR="0099160E">
        <w:t>’</w:t>
      </w:r>
      <w:r>
        <w:t xml:space="preserve">apparition du message </w:t>
      </w:r>
      <w:r>
        <w:rPr>
          <w:b/>
        </w:rPr>
        <w:t>Appuyez sur n</w:t>
      </w:r>
      <w:r w:rsidR="0099160E">
        <w:rPr>
          <w:b/>
        </w:rPr>
        <w:t>’</w:t>
      </w:r>
      <w:r>
        <w:rPr>
          <w:b/>
        </w:rPr>
        <w:t>importe quelle touche pour démarrer à partir du CD ou du DVD</w:t>
      </w:r>
      <w:r>
        <w:t>.</w:t>
      </w:r>
    </w:p>
    <w:p w:rsidR="00A05743" w:rsidRDefault="00A05743" w:rsidP="00091BAB">
      <w:pPr>
        <w:pStyle w:val="BodyTextL50"/>
      </w:pPr>
      <w:r>
        <w:t>Si le message apparaît, appuyez sur une touche du clavier pour démarrer l</w:t>
      </w:r>
      <w:r w:rsidR="0099160E">
        <w:t>’</w:t>
      </w:r>
      <w:r>
        <w:t>ordinateur à partir du DVD. Sinon, l</w:t>
      </w:r>
      <w:r w:rsidR="0099160E">
        <w:t>’</w:t>
      </w:r>
      <w:r>
        <w:t>ordinateur commence automatiquement à charger les fichiers à partir du DVD.</w:t>
      </w:r>
    </w:p>
    <w:p w:rsidR="00A05743" w:rsidRP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4723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Pr="00A05743" w:rsidRDefault="00A05743" w:rsidP="00A05743">
      <w:pPr>
        <w:pStyle w:val="SubStepAlpha"/>
      </w:pPr>
      <w:r>
        <w:t>L</w:t>
      </w:r>
      <w:r w:rsidR="0099160E">
        <w:t>’</w:t>
      </w:r>
      <w:r>
        <w:t>ordinateur commence à charger les fichiers depuis le DVD ou le lecteur Flash USB.</w:t>
      </w:r>
    </w:p>
    <w:p w:rsidR="00A05743" w:rsidRPr="000A019D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245591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CA" w:rsidRDefault="00091BAB" w:rsidP="008402F2">
      <w:pPr>
        <w:pStyle w:val="StepHead"/>
      </w:pPr>
      <w:r>
        <w:lastRenderedPageBreak/>
        <w:t>Configuration des paramètres initiaux</w:t>
      </w:r>
    </w:p>
    <w:p w:rsidR="00603C52" w:rsidRPr="00A05743" w:rsidRDefault="00A05743" w:rsidP="00A05743">
      <w:pPr>
        <w:pStyle w:val="SubStepAlpha"/>
      </w:pPr>
      <w:r>
        <w:rPr>
          <w:color w:val="000000"/>
        </w:rPr>
        <w:t xml:space="preserve">La fenêtre </w:t>
      </w:r>
      <w:r>
        <w:rPr>
          <w:b/>
          <w:color w:val="000000"/>
        </w:rPr>
        <w:t xml:space="preserve">Configuration de Windows </w:t>
      </w:r>
      <w:r>
        <w:rPr>
          <w:color w:val="000000"/>
        </w:rPr>
        <w:t xml:space="preserve">apparaît. Cliquez sur </w:t>
      </w:r>
      <w:r>
        <w:rPr>
          <w:b/>
          <w:color w:val="000000"/>
        </w:rPr>
        <w:t>Suivant</w:t>
      </w:r>
      <w:r>
        <w:rPr>
          <w:color w:val="000000"/>
        </w:rPr>
        <w:t xml:space="preserve"> pour continuer sauf si vous voulez modifier les paramètres par défaut.</w:t>
      </w:r>
    </w:p>
    <w:p w:rsidR="00A05743" w:rsidRP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800" cy="3045599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Default="002C2823" w:rsidP="00A05743">
      <w:pPr>
        <w:pStyle w:val="SubStepAlpha"/>
      </w:pPr>
      <w:r>
        <w:t xml:space="preserve">Cliquez sur </w:t>
      </w:r>
      <w:r>
        <w:rPr>
          <w:b/>
        </w:rPr>
        <w:t>Installer maintenant</w:t>
      </w:r>
      <w:r>
        <w:t xml:space="preserve"> pour poursuivre l</w:t>
      </w:r>
      <w:r w:rsidR="0099160E">
        <w:t>’</w:t>
      </w:r>
      <w:r>
        <w:t>installation.</w:t>
      </w:r>
    </w:p>
    <w:p w:rsid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798" cy="3044552"/>
            <wp:effectExtent l="19050" t="0" r="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98" cy="304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Pr="00A05743" w:rsidRDefault="00091BAB" w:rsidP="00A05743">
      <w:pPr>
        <w:pStyle w:val="StepHead"/>
      </w:pPr>
      <w:r>
        <w:lastRenderedPageBreak/>
        <w:t>Collecte d</w:t>
      </w:r>
      <w:r w:rsidR="0099160E">
        <w:t>’</w:t>
      </w:r>
      <w:r>
        <w:t>informations</w:t>
      </w:r>
    </w:p>
    <w:p w:rsidR="00782196" w:rsidRDefault="002C2823" w:rsidP="00A05743">
      <w:pPr>
        <w:pStyle w:val="SubStepAlpha"/>
      </w:pPr>
      <w:r>
        <w:t xml:space="preserve">Entrez la clé de produit dans la fenêtre </w:t>
      </w:r>
      <w:r>
        <w:rPr>
          <w:b/>
        </w:rPr>
        <w:t>Entrer la clé de produit pour activer Windows</w:t>
      </w:r>
      <w:r>
        <w:t>.</w:t>
      </w:r>
    </w:p>
    <w:p w:rsidR="002C2823" w:rsidRPr="007F1135" w:rsidRDefault="002C2823" w:rsidP="00B97ED4">
      <w:pPr>
        <w:pStyle w:val="BodyTextL50"/>
      </w:pPr>
      <w:r>
        <w:rPr>
          <w:b/>
        </w:rPr>
        <w:t>Remarque </w:t>
      </w:r>
      <w:r>
        <w:t>: la clé de produit figure sur le boîtier ou la pochette qui contenait le DVD de Windows. Vous pouvez également la demander à votre instructeur.</w:t>
      </w:r>
    </w:p>
    <w:p w:rsidR="00A05743" w:rsidRDefault="00A05743" w:rsidP="00A05743">
      <w:pPr>
        <w:pStyle w:val="SubStepAlpha"/>
      </w:pPr>
      <w:r>
        <w:t xml:space="preserve">La fenêtre </w:t>
      </w:r>
      <w:r>
        <w:rPr>
          <w:b/>
        </w:rPr>
        <w:t>Termes du contrat de licence</w:t>
      </w:r>
      <w:r>
        <w:t xml:space="preserve"> s</w:t>
      </w:r>
      <w:r w:rsidR="0099160E">
        <w:t>’</w:t>
      </w:r>
      <w:r>
        <w:t xml:space="preserve">ouvre. Lisez le contrat de licence et confirmez que vous en acceptez les termes en cochant la case </w:t>
      </w:r>
      <w:r>
        <w:rPr>
          <w:b/>
        </w:rPr>
        <w:t>J</w:t>
      </w:r>
      <w:r w:rsidR="0099160E">
        <w:rPr>
          <w:b/>
        </w:rPr>
        <w:t>’</w:t>
      </w:r>
      <w:r>
        <w:rPr>
          <w:b/>
        </w:rPr>
        <w:t>accepte les termes du contrat de licence</w:t>
      </w:r>
      <w:r>
        <w:t xml:space="preserve">. Cliquez sur </w:t>
      </w:r>
      <w:r>
        <w:rPr>
          <w:b/>
        </w:rPr>
        <w:t>Suivant</w:t>
      </w:r>
      <w:r>
        <w:t>.</w:t>
      </w:r>
    </w:p>
    <w:p w:rsid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3600449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W81_license_agreem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Default="00A05743" w:rsidP="00A05743">
      <w:pPr>
        <w:pStyle w:val="SubStepAlpha"/>
      </w:pPr>
      <w:r>
        <w:lastRenderedPageBreak/>
        <w:t xml:space="preserve">La fenêtre </w:t>
      </w:r>
      <w:r>
        <w:rPr>
          <w:b/>
        </w:rPr>
        <w:t>Quel type d</w:t>
      </w:r>
      <w:r w:rsidR="0099160E">
        <w:rPr>
          <w:b/>
        </w:rPr>
        <w:t>’</w:t>
      </w:r>
      <w:r>
        <w:rPr>
          <w:b/>
        </w:rPr>
        <w:t xml:space="preserve">installation voulez-vous effectuer ? </w:t>
      </w:r>
      <w:r>
        <w:t>s</w:t>
      </w:r>
      <w:r w:rsidR="0099160E">
        <w:t>’</w:t>
      </w:r>
      <w:r>
        <w:t xml:space="preserve">ouvre. Cliquez sur </w:t>
      </w:r>
      <w:r>
        <w:rPr>
          <w:b/>
        </w:rPr>
        <w:t>Personnalisée : installer Windows uniquement (avancé)</w:t>
      </w:r>
      <w:r>
        <w:t>.</w:t>
      </w:r>
    </w:p>
    <w:p w:rsidR="00A05743" w:rsidRP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W81_Choose_Install_Typ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Default="00A05743" w:rsidP="00A05743">
      <w:pPr>
        <w:pStyle w:val="SubStepAlpha"/>
      </w:pPr>
      <w:r>
        <w:t xml:space="preserve">La fenêtre </w:t>
      </w:r>
      <w:r>
        <w:rPr>
          <w:b/>
        </w:rPr>
        <w:t>Où souhaitez-vous installer Windows ?</w:t>
      </w:r>
      <w:r>
        <w:t xml:space="preserve"> s</w:t>
      </w:r>
      <w:r w:rsidR="0099160E">
        <w:t>’</w:t>
      </w:r>
      <w:r>
        <w:t xml:space="preserve">ouvre. Sélectionnez le disque dur ou la partition où vous souhaitez installer Windows 7. Dans cet exemple, sélectionnez </w:t>
      </w:r>
      <w:r>
        <w:rPr>
          <w:b/>
        </w:rPr>
        <w:t>Espace non alloué sur le disque 0.</w:t>
      </w:r>
      <w:r>
        <w:t xml:space="preserve"> Cliquez sur </w:t>
      </w:r>
      <w:r>
        <w:rPr>
          <w:b/>
        </w:rPr>
        <w:t>Suivant</w:t>
      </w:r>
      <w:r>
        <w:t xml:space="preserve"> pour continuer. </w:t>
      </w:r>
      <w:r>
        <w:rPr>
          <w:color w:val="000000"/>
        </w:rPr>
        <w:t>Le programme d</w:t>
      </w:r>
      <w:r w:rsidR="0099160E">
        <w:rPr>
          <w:color w:val="000000"/>
        </w:rPr>
        <w:t>’</w:t>
      </w:r>
      <w:r>
        <w:rPr>
          <w:color w:val="000000"/>
        </w:rPr>
        <w:t>installation a terminé la collecte d</w:t>
      </w:r>
      <w:r w:rsidR="0099160E">
        <w:rPr>
          <w:color w:val="000000"/>
        </w:rPr>
        <w:t>’</w:t>
      </w:r>
      <w:r>
        <w:rPr>
          <w:color w:val="000000"/>
        </w:rPr>
        <w:t>informations pour l</w:t>
      </w:r>
      <w:r w:rsidR="0099160E">
        <w:rPr>
          <w:color w:val="000000"/>
        </w:rPr>
        <w:t>’</w:t>
      </w:r>
      <w:r>
        <w:rPr>
          <w:color w:val="000000"/>
        </w:rPr>
        <w:t>installation.</w:t>
      </w:r>
    </w:p>
    <w:p w:rsidR="00A05743" w:rsidRPr="00A05743" w:rsidRDefault="00755F72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W81_Select_Parti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Pr="00A05743" w:rsidRDefault="00091BAB" w:rsidP="00A05743">
      <w:pPr>
        <w:pStyle w:val="StepHead"/>
        <w:rPr>
          <w:szCs w:val="20"/>
        </w:rPr>
      </w:pPr>
      <w:r>
        <w:lastRenderedPageBreak/>
        <w:t>Installation de Windows</w:t>
      </w:r>
    </w:p>
    <w:p w:rsidR="00A05743" w:rsidRPr="00A05743" w:rsidRDefault="00A05743" w:rsidP="00A05743">
      <w:pPr>
        <w:pStyle w:val="SubStepAlpha"/>
      </w:pPr>
      <w:r>
        <w:t xml:space="preserve">La fenêtre </w:t>
      </w:r>
      <w:r>
        <w:rPr>
          <w:b/>
        </w:rPr>
        <w:t>Installation de Windows</w:t>
      </w:r>
      <w:r>
        <w:t xml:space="preserve"> s</w:t>
      </w:r>
      <w:r w:rsidR="0099160E">
        <w:t>’</w:t>
      </w:r>
      <w:r>
        <w:t>ouvre. Windows 8 va mettre un certain temps à copier les fichiers et à installer le système d</w:t>
      </w:r>
      <w:r w:rsidR="0099160E">
        <w:t>’</w:t>
      </w:r>
      <w:r>
        <w:t>exploitation sur votre ordinateur. Durant l</w:t>
      </w:r>
      <w:r w:rsidR="0099160E">
        <w:t>’</w:t>
      </w:r>
      <w:r>
        <w:t>installation, l</w:t>
      </w:r>
      <w:r w:rsidR="0099160E">
        <w:t>’</w:t>
      </w:r>
      <w:r>
        <w:t>ordinateur va redémarrer à plusieurs reprises.</w:t>
      </w:r>
    </w:p>
    <w:p w:rsidR="00A05743" w:rsidRP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W81_Install_Window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Pr="002837F4" w:rsidRDefault="002837F4" w:rsidP="002837F4">
      <w:pPr>
        <w:pStyle w:val="SubStepAlpha"/>
      </w:pPr>
      <w:r>
        <w:lastRenderedPageBreak/>
        <w:t>Votre ordinateur redémarrera automatiquement lors de l</w:t>
      </w:r>
      <w:r w:rsidR="0099160E">
        <w:t>’</w:t>
      </w:r>
      <w:r>
        <w:t xml:space="preserve">apparition de la fenêtre </w:t>
      </w:r>
      <w:r>
        <w:rPr>
          <w:b/>
        </w:rPr>
        <w:t>Windows doit redémarrer votre ordinateur pour continuer</w:t>
      </w:r>
      <w:r>
        <w:t xml:space="preserve">, mais vous pouvez également cliquer sur </w:t>
      </w:r>
      <w:r>
        <w:rPr>
          <w:b/>
        </w:rPr>
        <w:t>Redémarrer maintenant</w:t>
      </w:r>
      <w:r>
        <w:t>.</w:t>
      </w:r>
    </w:p>
    <w:p w:rsidR="00A05743" w:rsidRPr="00A05743" w:rsidRDefault="00A05743" w:rsidP="00A0574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W81_Restart_Windows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43" w:rsidRPr="00A05743" w:rsidRDefault="002837F4" w:rsidP="002837F4">
      <w:pPr>
        <w:pStyle w:val="SubStepAlpha"/>
      </w:pPr>
      <w:r>
        <w:t xml:space="preserve">Si le message </w:t>
      </w:r>
      <w:r>
        <w:rPr>
          <w:b/>
        </w:rPr>
        <w:t>Appuyez sur n</w:t>
      </w:r>
      <w:r w:rsidR="0099160E">
        <w:rPr>
          <w:b/>
        </w:rPr>
        <w:t>’</w:t>
      </w:r>
      <w:r>
        <w:rPr>
          <w:b/>
        </w:rPr>
        <w:t>importe quelle touche pour démarrer à partir du CD ou du DVD...</w:t>
      </w:r>
      <w:r>
        <w:t xml:space="preserve"> s</w:t>
      </w:r>
      <w:r w:rsidR="0099160E">
        <w:t>’</w:t>
      </w:r>
      <w:r>
        <w:t>affiche, n</w:t>
      </w:r>
      <w:r w:rsidR="0099160E">
        <w:t>’</w:t>
      </w:r>
      <w:r>
        <w:t>appuyez sur aucune touche et Windows démarrera à partir du disque dur afin de poursuivre l</w:t>
      </w:r>
      <w:r w:rsidR="0099160E">
        <w:t>’</w:t>
      </w:r>
      <w:r>
        <w:t>installation.</w:t>
      </w:r>
    </w:p>
    <w:p w:rsidR="00A05743" w:rsidRDefault="00A05743" w:rsidP="00A05743">
      <w:pPr>
        <w:pStyle w:val="Visual"/>
        <w:rPr>
          <w:rFonts w:cs="Arial"/>
          <w:sz w:val="20"/>
          <w:szCs w:val="17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4572000" cy="47234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F4" w:rsidRPr="00A05743" w:rsidRDefault="002837F4" w:rsidP="002837F4">
      <w:pPr>
        <w:pStyle w:val="StepHead"/>
      </w:pPr>
      <w:r>
        <w:lastRenderedPageBreak/>
        <w:t>Personnalisation de votre installation de Windows</w:t>
      </w:r>
    </w:p>
    <w:p w:rsidR="00A05743" w:rsidRDefault="002837F4" w:rsidP="002837F4">
      <w:pPr>
        <w:pStyle w:val="SubStepAlpha"/>
      </w:pPr>
      <w:r>
        <w:t>Une fois les périphériques configurés et Windows prêt à être personnalisé davantage, l</w:t>
      </w:r>
      <w:r w:rsidR="0099160E">
        <w:t>’</w:t>
      </w:r>
      <w:r>
        <w:t xml:space="preserve">écran </w:t>
      </w:r>
      <w:r>
        <w:rPr>
          <w:b/>
        </w:rPr>
        <w:t>Personnaliser</w:t>
      </w:r>
      <w:r>
        <w:t xml:space="preserve"> apparaît. Entrez le nom du PC dans le champ </w:t>
      </w:r>
      <w:r>
        <w:rPr>
          <w:b/>
        </w:rPr>
        <w:t>Nom du PC</w:t>
      </w:r>
      <w:r>
        <w:t xml:space="preserve">. Cliquez sur </w:t>
      </w:r>
      <w:r>
        <w:rPr>
          <w:b/>
        </w:rPr>
        <w:t>Suivant</w:t>
      </w:r>
      <w:r>
        <w:t xml:space="preserve"> pour continuer.</w:t>
      </w:r>
    </w:p>
    <w:p w:rsidR="002837F4" w:rsidRDefault="002837F4" w:rsidP="00FE0DF1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4467225" cy="3350418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W81_Personalize_PCnam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5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F4" w:rsidRDefault="002837F4" w:rsidP="002837F4">
      <w:pPr>
        <w:pStyle w:val="SubStepAlpha"/>
      </w:pPr>
      <w:r>
        <w:t>L</w:t>
      </w:r>
      <w:r w:rsidR="0099160E">
        <w:t>’</w:t>
      </w:r>
      <w:r>
        <w:t xml:space="preserve">écran </w:t>
      </w:r>
      <w:r>
        <w:rPr>
          <w:b/>
        </w:rPr>
        <w:t xml:space="preserve">Paramètres </w:t>
      </w:r>
      <w:r>
        <w:t xml:space="preserve">apparaît. Dans cet écran, vous pouvez cliquer sur </w:t>
      </w:r>
      <w:r>
        <w:rPr>
          <w:b/>
        </w:rPr>
        <w:t>Personnaliser</w:t>
      </w:r>
      <w:r>
        <w:t xml:space="preserve"> afin de configurer les paramètres, par exemple Windows Update, selon vos préférences. Dans le cadre de ces travaux pratiques, cliquez sur </w:t>
      </w:r>
      <w:r>
        <w:rPr>
          <w:b/>
        </w:rPr>
        <w:t>Utiliser la configuration rapide</w:t>
      </w:r>
      <w:r>
        <w:t xml:space="preserve"> pour continuer.</w:t>
      </w:r>
    </w:p>
    <w:p w:rsidR="002837F4" w:rsidRDefault="002837F4" w:rsidP="00FE0DF1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W81_Setting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F4" w:rsidRDefault="002837F4" w:rsidP="002837F4">
      <w:pPr>
        <w:pStyle w:val="StepHead"/>
      </w:pPr>
      <w:r>
        <w:lastRenderedPageBreak/>
        <w:t>Configuration du compte</w:t>
      </w:r>
    </w:p>
    <w:p w:rsidR="002837F4" w:rsidRDefault="002837F4" w:rsidP="00C238EA">
      <w:pPr>
        <w:pStyle w:val="BodyTextL25"/>
        <w:keepNext/>
      </w:pPr>
      <w:r>
        <w:t>Au cours de cette étape, vous allez configurer un compte local afin d</w:t>
      </w:r>
      <w:r w:rsidR="0099160E">
        <w:t>’</w:t>
      </w:r>
      <w:r>
        <w:t>accéder à l</w:t>
      </w:r>
      <w:r w:rsidR="0099160E">
        <w:t>’</w:t>
      </w:r>
      <w:r>
        <w:t>ordinateur. Vous ne créerez pas de compte Microsoft pour cet exercice. Si vous possédez déjà un compte Microsoft, vous pouvez également l</w:t>
      </w:r>
      <w:r w:rsidR="0099160E">
        <w:t>’</w:t>
      </w:r>
      <w:r>
        <w:t>utiliser dans le cadre de cette étape.</w:t>
      </w:r>
    </w:p>
    <w:p w:rsidR="002837F4" w:rsidRDefault="002837F4" w:rsidP="002837F4">
      <w:pPr>
        <w:pStyle w:val="SubStepAlpha"/>
      </w:pPr>
      <w:r>
        <w:t>Lorsque l</w:t>
      </w:r>
      <w:r w:rsidR="0099160E">
        <w:t>’</w:t>
      </w:r>
      <w:r>
        <w:t xml:space="preserve">écran </w:t>
      </w:r>
      <w:r>
        <w:rPr>
          <w:b/>
        </w:rPr>
        <w:t xml:space="preserve">Se connecter à votre compte Microsoft </w:t>
      </w:r>
      <w:r>
        <w:t>apparaît lors de l</w:t>
      </w:r>
      <w:r w:rsidR="0099160E">
        <w:t>’</w:t>
      </w:r>
      <w:r>
        <w:t xml:space="preserve">installation de Windows 8.1, cliquez sur </w:t>
      </w:r>
      <w:r>
        <w:rPr>
          <w:b/>
        </w:rPr>
        <w:t>Créer un nouveau compte</w:t>
      </w:r>
      <w:r>
        <w:t xml:space="preserve"> pour continuer. Si vous possédez déjà un compte Microsoft et que vous souhaitez l</w:t>
      </w:r>
      <w:r w:rsidR="0099160E">
        <w:t>’</w:t>
      </w:r>
      <w:r>
        <w:t xml:space="preserve">utiliser, entrez les informations requises et cliquez sur </w:t>
      </w:r>
      <w:r>
        <w:rPr>
          <w:b/>
        </w:rPr>
        <w:t>Suivant</w:t>
      </w:r>
      <w:r>
        <w:t xml:space="preserve"> pour continuer.</w:t>
      </w:r>
    </w:p>
    <w:p w:rsidR="001E7B8E" w:rsidRPr="001E7B8E" w:rsidRDefault="001E7B8E" w:rsidP="00C238EA">
      <w:pPr>
        <w:pStyle w:val="BodyTextL50"/>
        <w:keepNext/>
      </w:pPr>
      <w:r>
        <w:t>Lors de l</w:t>
      </w:r>
      <w:r w:rsidR="0099160E">
        <w:t>’</w:t>
      </w:r>
      <w:r>
        <w:rPr>
          <w:b/>
        </w:rPr>
        <w:t>installation de Windows 8.0</w:t>
      </w:r>
      <w:r>
        <w:t xml:space="preserve">, cliquez sur </w:t>
      </w:r>
      <w:r>
        <w:rPr>
          <w:b/>
        </w:rPr>
        <w:t>Se connecter sans compte Microsoft</w:t>
      </w:r>
      <w:r>
        <w:t xml:space="preserve">. Cliquez sur </w:t>
      </w:r>
      <w:r>
        <w:rPr>
          <w:b/>
        </w:rPr>
        <w:t xml:space="preserve">Compte local </w:t>
      </w:r>
      <w:r>
        <w:t>pour continuer et passez à l</w:t>
      </w:r>
      <w:r w:rsidR="0099160E">
        <w:t>’</w:t>
      </w:r>
      <w:r>
        <w:t>étape c.</w:t>
      </w:r>
    </w:p>
    <w:p w:rsidR="002837F4" w:rsidRDefault="002837F4" w:rsidP="002837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W81_CreateAccoun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F4" w:rsidRDefault="002C2823" w:rsidP="002837F4">
      <w:pPr>
        <w:pStyle w:val="SubStepAlpha"/>
      </w:pPr>
      <w:r>
        <w:lastRenderedPageBreak/>
        <w:t>Ne complétez pas l</w:t>
      </w:r>
      <w:r w:rsidR="0099160E">
        <w:t>’</w:t>
      </w:r>
      <w:r>
        <w:t xml:space="preserve">écran </w:t>
      </w:r>
      <w:r>
        <w:rPr>
          <w:b/>
        </w:rPr>
        <w:t>Créer un compte Microsoft</w:t>
      </w:r>
      <w:r>
        <w:t xml:space="preserve">. Cliquez sur </w:t>
      </w:r>
      <w:r>
        <w:rPr>
          <w:b/>
        </w:rPr>
        <w:t>Se connecter sans compte Microsoft</w:t>
      </w:r>
      <w:r>
        <w:t xml:space="preserve"> pour continuer.</w:t>
      </w:r>
    </w:p>
    <w:p w:rsidR="002837F4" w:rsidRDefault="002837F4" w:rsidP="002837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W81_NocreateAccount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F4" w:rsidRDefault="002C2823" w:rsidP="002837F4">
      <w:pPr>
        <w:pStyle w:val="SubStepAlpha"/>
      </w:pPr>
      <w:r>
        <w:t>Entrez un nom d</w:t>
      </w:r>
      <w:r w:rsidR="0099160E">
        <w:t>’</w:t>
      </w:r>
      <w:r>
        <w:t>utilisateur dans l</w:t>
      </w:r>
      <w:r w:rsidR="0099160E">
        <w:t>’</w:t>
      </w:r>
      <w:r>
        <w:t xml:space="preserve">écran </w:t>
      </w:r>
      <w:r>
        <w:rPr>
          <w:b/>
        </w:rPr>
        <w:t>Votre compte.</w:t>
      </w:r>
      <w:r>
        <w:t xml:space="preserve"> Entrez le mot de passe et l</w:t>
      </w:r>
      <w:r w:rsidR="0099160E">
        <w:t>’</w:t>
      </w:r>
      <w:r>
        <w:t>astuce fournis par votre instructeur. Il est vivement recommandé de créer un mot de passe afin de protéger votre compte d</w:t>
      </w:r>
      <w:r w:rsidR="0099160E">
        <w:t>’</w:t>
      </w:r>
      <w:r>
        <w:t xml:space="preserve">utilisateur et vos données. Cliquez sur </w:t>
      </w:r>
      <w:r>
        <w:rPr>
          <w:b/>
        </w:rPr>
        <w:t>Terminer</w:t>
      </w:r>
      <w:r>
        <w:t xml:space="preserve"> pour continuer. </w:t>
      </w:r>
    </w:p>
    <w:p w:rsidR="001E7B8E" w:rsidRPr="002837F4" w:rsidRDefault="001E7B8E" w:rsidP="001E7B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W81_YourAccoun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96" w:rsidRDefault="00782196" w:rsidP="00782196">
      <w:pPr>
        <w:pStyle w:val="StepHead"/>
      </w:pPr>
      <w:r>
        <w:lastRenderedPageBreak/>
        <w:t>Finalisation de l</w:t>
      </w:r>
      <w:r w:rsidR="0099160E">
        <w:t>’</w:t>
      </w:r>
      <w:r>
        <w:t>installation</w:t>
      </w:r>
    </w:p>
    <w:p w:rsidR="002837F4" w:rsidRDefault="002837F4" w:rsidP="002837F4">
      <w:pPr>
        <w:pStyle w:val="SubStepAlpha"/>
      </w:pPr>
      <w:r>
        <w:t>Windows poursuit ensuite la finalisation de vos paramètres ainsi que l</w:t>
      </w:r>
      <w:r w:rsidR="0099160E">
        <w:t>’</w:t>
      </w:r>
      <w:r>
        <w:t>installation de vos applications.</w:t>
      </w:r>
    </w:p>
    <w:p w:rsidR="002837F4" w:rsidRDefault="004B1284" w:rsidP="00FE0DF1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W81_FinalizingInstallatio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96" w:rsidRDefault="00782196" w:rsidP="00782196">
      <w:pPr>
        <w:pStyle w:val="SubStepAlpha"/>
      </w:pPr>
      <w:r>
        <w:t>Une fois l</w:t>
      </w:r>
      <w:r w:rsidR="0099160E">
        <w:t>’</w:t>
      </w:r>
      <w:r>
        <w:t>installation terminée, le Bureau apparaît et vous êtes connecté à Windows pour la première fois.</w:t>
      </w:r>
    </w:p>
    <w:p w:rsidR="001E7B8E" w:rsidRDefault="001E7B8E" w:rsidP="001E7B8E">
      <w:pPr>
        <w:pStyle w:val="BodyTextL50"/>
        <w:keepNext/>
      </w:pPr>
      <w:r>
        <w:t>Dans le cas de Windows 8.0, l</w:t>
      </w:r>
      <w:r w:rsidR="0099160E">
        <w:t>’</w:t>
      </w:r>
      <w:r>
        <w:t xml:space="preserve">écran </w:t>
      </w:r>
      <w:r>
        <w:rPr>
          <w:b/>
        </w:rPr>
        <w:t>Démarrer</w:t>
      </w:r>
      <w:r>
        <w:t xml:space="preserve"> apparaît lors de votre première connexion.</w:t>
      </w:r>
    </w:p>
    <w:p w:rsidR="00782196" w:rsidRPr="00A05743" w:rsidRDefault="00782196" w:rsidP="00FE0DF1">
      <w:pPr>
        <w:pStyle w:val="Visual"/>
        <w:spacing w:before="120"/>
      </w:pPr>
      <w:r>
        <w:rPr>
          <w:noProof/>
          <w:lang w:val="en-US" w:eastAsia="zh-CN" w:bidi="ar-SA"/>
        </w:rPr>
        <w:drawing>
          <wp:inline distT="0" distB="0" distL="0" distR="0">
            <wp:extent cx="4572000" cy="34289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W81_Desktop_fix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196" w:rsidRPr="00A05743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2476" w:rsidRDefault="00ED2476" w:rsidP="0090659A">
      <w:pPr>
        <w:spacing w:after="0" w:line="240" w:lineRule="auto"/>
      </w:pPr>
      <w:r>
        <w:separator/>
      </w:r>
    </w:p>
    <w:p w:rsidR="00ED2476" w:rsidRDefault="00ED2476"/>
    <w:p w:rsidR="00ED2476" w:rsidRDefault="00ED2476"/>
    <w:p w:rsidR="00ED2476" w:rsidRDefault="00ED2476"/>
    <w:p w:rsidR="00ED2476" w:rsidRDefault="00ED2476"/>
    <w:p w:rsidR="00ED2476" w:rsidRDefault="00ED2476"/>
  </w:endnote>
  <w:endnote w:type="continuationSeparator" w:id="0">
    <w:p w:rsidR="00ED2476" w:rsidRDefault="00ED2476" w:rsidP="0090659A">
      <w:pPr>
        <w:spacing w:after="0" w:line="240" w:lineRule="auto"/>
      </w:pPr>
      <w:r>
        <w:continuationSeparator/>
      </w:r>
    </w:p>
    <w:p w:rsidR="00ED2476" w:rsidRDefault="00ED2476"/>
    <w:p w:rsidR="00ED2476" w:rsidRDefault="00ED2476"/>
    <w:p w:rsidR="00ED2476" w:rsidRDefault="00ED2476"/>
    <w:p w:rsidR="00ED2476" w:rsidRDefault="00ED2476"/>
    <w:p w:rsidR="00ED2476" w:rsidRDefault="00ED247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231DCA" w:rsidRDefault="00926CB2" w:rsidP="00231DCA">
    <w:pPr>
      <w:pStyle w:val="Footer"/>
      <w:rPr>
        <w:szCs w:val="16"/>
      </w:rPr>
    </w:pPr>
    <w:r>
      <w:t xml:space="preserve">© </w:t>
    </w:r>
    <w:r w:rsidR="00564E72">
      <w:fldChar w:fldCharType="begin"/>
    </w:r>
    <w:r w:rsidR="00603C52">
      <w:instrText xml:space="preserve"> DATE  \@ "yyyy"  \* MERGEFORMAT </w:instrText>
    </w:r>
    <w:r w:rsidR="00564E72">
      <w:fldChar w:fldCharType="separate"/>
    </w:r>
    <w:r w:rsidR="00FE0DF1">
      <w:rPr>
        <w:noProof/>
      </w:rPr>
      <w:t>2016</w:t>
    </w:r>
    <w:r w:rsidR="00564E72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564E7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64E72" w:rsidRPr="0090659A">
      <w:rPr>
        <w:b/>
        <w:szCs w:val="16"/>
      </w:rPr>
      <w:fldChar w:fldCharType="separate"/>
    </w:r>
    <w:r w:rsidR="00FE0DF1">
      <w:rPr>
        <w:b/>
        <w:noProof/>
        <w:szCs w:val="16"/>
      </w:rPr>
      <w:t>10</w:t>
    </w:r>
    <w:r w:rsidR="00564E72" w:rsidRPr="0090659A">
      <w:rPr>
        <w:b/>
        <w:szCs w:val="16"/>
      </w:rPr>
      <w:fldChar w:fldCharType="end"/>
    </w:r>
    <w:r>
      <w:t xml:space="preserve"> sur </w:t>
    </w:r>
    <w:r w:rsidR="00564E7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64E72" w:rsidRPr="0090659A">
      <w:rPr>
        <w:b/>
        <w:szCs w:val="16"/>
      </w:rPr>
      <w:fldChar w:fldCharType="separate"/>
    </w:r>
    <w:r w:rsidR="00FE0DF1">
      <w:rPr>
        <w:b/>
        <w:noProof/>
        <w:szCs w:val="16"/>
      </w:rPr>
      <w:t>10</w:t>
    </w:r>
    <w:r w:rsidR="00564E72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Pr="008402F2" w:rsidRDefault="00926CB2" w:rsidP="008402F2">
    <w:pPr>
      <w:pStyle w:val="Footer"/>
      <w:rPr>
        <w:szCs w:val="16"/>
      </w:rPr>
    </w:pPr>
    <w:r>
      <w:t xml:space="preserve">© </w:t>
    </w:r>
    <w:r w:rsidR="00564E72">
      <w:fldChar w:fldCharType="begin"/>
    </w:r>
    <w:r w:rsidR="00603C52">
      <w:instrText xml:space="preserve"> DATE  \@ "yyyy"  \* MERGEFORMAT </w:instrText>
    </w:r>
    <w:r w:rsidR="00564E72">
      <w:fldChar w:fldCharType="separate"/>
    </w:r>
    <w:r w:rsidR="00FE0DF1">
      <w:rPr>
        <w:noProof/>
      </w:rPr>
      <w:t>2016</w:t>
    </w:r>
    <w:r w:rsidR="00564E72">
      <w:fldChar w:fldCharType="end"/>
    </w:r>
    <w:r>
      <w:t xml:space="preserve"> Cisco et/ou ses filiales. Tous droits réservés. Ceci est un document public de Cisco.</w:t>
    </w:r>
    <w:r>
      <w:tab/>
      <w:t xml:space="preserve">Page </w:t>
    </w:r>
    <w:r w:rsidR="00564E7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64E72" w:rsidRPr="0090659A">
      <w:rPr>
        <w:b/>
        <w:szCs w:val="16"/>
      </w:rPr>
      <w:fldChar w:fldCharType="separate"/>
    </w:r>
    <w:r w:rsidR="00FE0DF1">
      <w:rPr>
        <w:b/>
        <w:noProof/>
        <w:szCs w:val="16"/>
      </w:rPr>
      <w:t>1</w:t>
    </w:r>
    <w:r w:rsidR="00564E72" w:rsidRPr="0090659A">
      <w:rPr>
        <w:b/>
        <w:szCs w:val="16"/>
      </w:rPr>
      <w:fldChar w:fldCharType="end"/>
    </w:r>
    <w:r>
      <w:t xml:space="preserve"> sur </w:t>
    </w:r>
    <w:r w:rsidR="00564E72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64E72" w:rsidRPr="0090659A">
      <w:rPr>
        <w:b/>
        <w:szCs w:val="16"/>
      </w:rPr>
      <w:fldChar w:fldCharType="separate"/>
    </w:r>
    <w:r w:rsidR="00FE0DF1">
      <w:rPr>
        <w:b/>
        <w:noProof/>
        <w:szCs w:val="16"/>
      </w:rPr>
      <w:t>10</w:t>
    </w:r>
    <w:r w:rsidR="00564E72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2476" w:rsidRDefault="00ED2476" w:rsidP="0090659A">
      <w:pPr>
        <w:spacing w:after="0" w:line="240" w:lineRule="auto"/>
      </w:pPr>
      <w:r>
        <w:separator/>
      </w:r>
    </w:p>
    <w:p w:rsidR="00ED2476" w:rsidRDefault="00ED2476"/>
    <w:p w:rsidR="00ED2476" w:rsidRDefault="00ED2476"/>
    <w:p w:rsidR="00ED2476" w:rsidRDefault="00ED2476"/>
    <w:p w:rsidR="00ED2476" w:rsidRDefault="00ED2476"/>
    <w:p w:rsidR="00ED2476" w:rsidRDefault="00ED2476"/>
  </w:footnote>
  <w:footnote w:type="continuationSeparator" w:id="0">
    <w:p w:rsidR="00ED2476" w:rsidRDefault="00ED2476" w:rsidP="0090659A">
      <w:pPr>
        <w:spacing w:after="0" w:line="240" w:lineRule="auto"/>
      </w:pPr>
      <w:r>
        <w:continuationSeparator/>
      </w:r>
    </w:p>
    <w:p w:rsidR="00ED2476" w:rsidRDefault="00ED2476"/>
    <w:p w:rsidR="00ED2476" w:rsidRDefault="00ED2476"/>
    <w:p w:rsidR="00ED2476" w:rsidRDefault="00ED2476"/>
    <w:p w:rsidR="00ED2476" w:rsidRDefault="00ED2476"/>
    <w:p w:rsidR="00ED2476" w:rsidRDefault="00ED247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A05743" w:rsidP="008402F2">
    <w:pPr>
      <w:pStyle w:val="PageHead"/>
    </w:pPr>
    <w:r>
      <w:t>Travaux pratiques - Installation de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6CB2" w:rsidRDefault="00603C52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926CB2" w:rsidRDefault="00926CB2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5615220"/>
    <w:multiLevelType w:val="multilevel"/>
    <w:tmpl w:val="54666424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  <w:szCs w:val="2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</w:num>
  <w:numIdMacAtCleanup w:val="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rbara Crews -X (bacrews - BAY AREA TECHWORKERS at Cisco)">
    <w15:presenceInfo w15:providerId="AD" w15:userId="S-1-5-21-1708537768-1303643608-725345543-1019747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173882"/>
    <w:rsid w:val="00001BDF"/>
    <w:rsid w:val="0000380F"/>
    <w:rsid w:val="00004175"/>
    <w:rsid w:val="000059C9"/>
    <w:rsid w:val="00012964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7A67"/>
    <w:rsid w:val="00070F61"/>
    <w:rsid w:val="000769CF"/>
    <w:rsid w:val="000815D8"/>
    <w:rsid w:val="00084C99"/>
    <w:rsid w:val="00085CC6"/>
    <w:rsid w:val="00090C07"/>
    <w:rsid w:val="0009147A"/>
    <w:rsid w:val="00091BAB"/>
    <w:rsid w:val="00091E8D"/>
    <w:rsid w:val="0009378D"/>
    <w:rsid w:val="00097163"/>
    <w:rsid w:val="000A22C8"/>
    <w:rsid w:val="000B2344"/>
    <w:rsid w:val="000B7DE5"/>
    <w:rsid w:val="000C2118"/>
    <w:rsid w:val="000C52E7"/>
    <w:rsid w:val="000C6E6E"/>
    <w:rsid w:val="000D55B4"/>
    <w:rsid w:val="000E65F0"/>
    <w:rsid w:val="000F072C"/>
    <w:rsid w:val="000F6743"/>
    <w:rsid w:val="001006C2"/>
    <w:rsid w:val="00101BE8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7902"/>
    <w:rsid w:val="00162105"/>
    <w:rsid w:val="00162EEA"/>
    <w:rsid w:val="00163164"/>
    <w:rsid w:val="00166253"/>
    <w:rsid w:val="001704B7"/>
    <w:rsid w:val="001710C0"/>
    <w:rsid w:val="00172AFB"/>
    <w:rsid w:val="00173882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7B8E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68DC"/>
    <w:rsid w:val="002837F4"/>
    <w:rsid w:val="00294C8F"/>
    <w:rsid w:val="002A6C56"/>
    <w:rsid w:val="002C090C"/>
    <w:rsid w:val="002C1243"/>
    <w:rsid w:val="002C1815"/>
    <w:rsid w:val="002C2823"/>
    <w:rsid w:val="002C475E"/>
    <w:rsid w:val="002C6AD6"/>
    <w:rsid w:val="002D6C2A"/>
    <w:rsid w:val="002D7A86"/>
    <w:rsid w:val="002F45FF"/>
    <w:rsid w:val="002F66D3"/>
    <w:rsid w:val="002F6D17"/>
    <w:rsid w:val="00302887"/>
    <w:rsid w:val="003045BF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3E95"/>
    <w:rsid w:val="0035469B"/>
    <w:rsid w:val="003559CC"/>
    <w:rsid w:val="003569D7"/>
    <w:rsid w:val="003608AC"/>
    <w:rsid w:val="00363A23"/>
    <w:rsid w:val="0036440C"/>
    <w:rsid w:val="0036465A"/>
    <w:rsid w:val="00366196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947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4926"/>
    <w:rsid w:val="0043575F"/>
    <w:rsid w:val="00443ACE"/>
    <w:rsid w:val="00444217"/>
    <w:rsid w:val="004478F4"/>
    <w:rsid w:val="00450F7A"/>
    <w:rsid w:val="00452C6D"/>
    <w:rsid w:val="00455E0B"/>
    <w:rsid w:val="00462B9F"/>
    <w:rsid w:val="004659EE"/>
    <w:rsid w:val="00473E34"/>
    <w:rsid w:val="00476BA9"/>
    <w:rsid w:val="004936C2"/>
    <w:rsid w:val="0049379C"/>
    <w:rsid w:val="004A1CA0"/>
    <w:rsid w:val="004A22E9"/>
    <w:rsid w:val="004A4ACD"/>
    <w:rsid w:val="004A5BC5"/>
    <w:rsid w:val="004B023D"/>
    <w:rsid w:val="004B1284"/>
    <w:rsid w:val="004C0909"/>
    <w:rsid w:val="004C3767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6142"/>
    <w:rsid w:val="00520027"/>
    <w:rsid w:val="0052093C"/>
    <w:rsid w:val="00521B31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64E72"/>
    <w:rsid w:val="00570A65"/>
    <w:rsid w:val="005762B1"/>
    <w:rsid w:val="00580456"/>
    <w:rsid w:val="00580E73"/>
    <w:rsid w:val="00590ACB"/>
    <w:rsid w:val="00593386"/>
    <w:rsid w:val="00596998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2864"/>
    <w:rsid w:val="005F3AE9"/>
    <w:rsid w:val="006007BB"/>
    <w:rsid w:val="00601DC0"/>
    <w:rsid w:val="006034CB"/>
    <w:rsid w:val="00603C52"/>
    <w:rsid w:val="006131CE"/>
    <w:rsid w:val="0061336B"/>
    <w:rsid w:val="00617D6E"/>
    <w:rsid w:val="00622D61"/>
    <w:rsid w:val="00624198"/>
    <w:rsid w:val="00636C28"/>
    <w:rsid w:val="0064166D"/>
    <w:rsid w:val="006428E5"/>
    <w:rsid w:val="00644958"/>
    <w:rsid w:val="0066170C"/>
    <w:rsid w:val="00672919"/>
    <w:rsid w:val="00686587"/>
    <w:rsid w:val="006904CF"/>
    <w:rsid w:val="00695EE2"/>
    <w:rsid w:val="0069622D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1147A"/>
    <w:rsid w:val="0071185D"/>
    <w:rsid w:val="00711BDD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3DDA"/>
    <w:rsid w:val="007553D8"/>
    <w:rsid w:val="00755C9B"/>
    <w:rsid w:val="00755F72"/>
    <w:rsid w:val="00760FE4"/>
    <w:rsid w:val="007636C2"/>
    <w:rsid w:val="00763D8B"/>
    <w:rsid w:val="007657F6"/>
    <w:rsid w:val="00765E47"/>
    <w:rsid w:val="0077125A"/>
    <w:rsid w:val="00782196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F0A0B"/>
    <w:rsid w:val="007F3A60"/>
    <w:rsid w:val="007F3D0B"/>
    <w:rsid w:val="007F7C94"/>
    <w:rsid w:val="00802FFA"/>
    <w:rsid w:val="00810E4B"/>
    <w:rsid w:val="00814BAA"/>
    <w:rsid w:val="00824295"/>
    <w:rsid w:val="00826594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7D1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C56EA"/>
    <w:rsid w:val="008D0946"/>
    <w:rsid w:val="008D23DF"/>
    <w:rsid w:val="008D73BF"/>
    <w:rsid w:val="008D7F09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160E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E4E17"/>
    <w:rsid w:val="009F4C2E"/>
    <w:rsid w:val="00A014A3"/>
    <w:rsid w:val="00A027CC"/>
    <w:rsid w:val="00A0412D"/>
    <w:rsid w:val="00A05743"/>
    <w:rsid w:val="00A21211"/>
    <w:rsid w:val="00A30F8A"/>
    <w:rsid w:val="00A310E5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307"/>
    <w:rsid w:val="00A73EBA"/>
    <w:rsid w:val="00A754B4"/>
    <w:rsid w:val="00A807C1"/>
    <w:rsid w:val="00A82658"/>
    <w:rsid w:val="00A83374"/>
    <w:rsid w:val="00A9617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126AF"/>
    <w:rsid w:val="00B2496B"/>
    <w:rsid w:val="00B27499"/>
    <w:rsid w:val="00B3010D"/>
    <w:rsid w:val="00B35151"/>
    <w:rsid w:val="00B433F2"/>
    <w:rsid w:val="00B458E8"/>
    <w:rsid w:val="00B5397B"/>
    <w:rsid w:val="00B53EE9"/>
    <w:rsid w:val="00B6183E"/>
    <w:rsid w:val="00B62809"/>
    <w:rsid w:val="00B74716"/>
    <w:rsid w:val="00B7675A"/>
    <w:rsid w:val="00B81898"/>
    <w:rsid w:val="00B8293A"/>
    <w:rsid w:val="00B82DED"/>
    <w:rsid w:val="00B84ABE"/>
    <w:rsid w:val="00B8606B"/>
    <w:rsid w:val="00B878E7"/>
    <w:rsid w:val="00B879CC"/>
    <w:rsid w:val="00B97278"/>
    <w:rsid w:val="00B97943"/>
    <w:rsid w:val="00B97ED4"/>
    <w:rsid w:val="00BA1D0B"/>
    <w:rsid w:val="00BA65D3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712C"/>
    <w:rsid w:val="00C238EA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1FD4"/>
    <w:rsid w:val="00C8718B"/>
    <w:rsid w:val="00C872E4"/>
    <w:rsid w:val="00C90311"/>
    <w:rsid w:val="00C91C26"/>
    <w:rsid w:val="00CA73D5"/>
    <w:rsid w:val="00CB5068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D7375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3EC2"/>
    <w:rsid w:val="00EB6C33"/>
    <w:rsid w:val="00EC272F"/>
    <w:rsid w:val="00ED2476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E0DF1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603C52"/>
    <w:pPr>
      <w:keepLines w:val="0"/>
      <w:widowControl w:val="0"/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366196"/>
    <w:pPr>
      <w:numPr>
        <w:ilvl w:val="2"/>
        <w:numId w:val="8"/>
      </w:numPr>
      <w:tabs>
        <w:tab w:val="left" w:pos="1152"/>
      </w:tabs>
      <w:spacing w:before="240" w:after="120"/>
      <w:ind w:left="1152" w:hanging="1152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A05743"/>
    <w:pPr>
      <w:keepNext/>
      <w:numPr>
        <w:ilvl w:val="3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Revision">
    <w:name w:val="Revision"/>
    <w:hidden/>
    <w:uiPriority w:val="99"/>
    <w:semiHidden/>
    <w:rsid w:val="00B97ED4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603C52"/>
    <w:pPr>
      <w:keepLines w:val="0"/>
      <w:widowControl w:val="0"/>
      <w:numPr>
        <w:numId w:val="3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A05743"/>
    <w:pPr>
      <w:keepNext/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Revision">
    <w:name w:val="Revision"/>
    <w:hidden/>
    <w:uiPriority w:val="99"/>
    <w:semiHidden/>
    <w:rsid w:val="00B97ED4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olzing\AppData\Roaming\Microsoft\Templates\ITE_Lab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401FC2-765F-45FA-8A5C-2BF9BFAAF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ITE_Lab_Template.dotx</Template>
  <TotalTime>9</TotalTime>
  <Pages>10</Pages>
  <Words>727</Words>
  <Characters>3955</Characters>
  <Application>Microsoft Office Word</Application>
  <DocSecurity>0</DocSecurity>
  <Lines>94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yuhang</cp:lastModifiedBy>
  <cp:revision>8</cp:revision>
  <dcterms:created xsi:type="dcterms:W3CDTF">2015-09-04T23:42:00Z</dcterms:created>
  <dcterms:modified xsi:type="dcterms:W3CDTF">2016-07-04T04:29:00Z</dcterms:modified>
</cp:coreProperties>
</file>